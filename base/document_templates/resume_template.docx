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C963" w14:textId="77777777" w:rsidR="00FA0760" w:rsidRDefault="00FA0760" w:rsidP="00FA0760">
      <w:proofErr w:type="gramStart"/>
      <w:r>
        <w:t>{{ name</w:t>
      </w:r>
      <w:proofErr w:type="gramEnd"/>
      <w:r>
        <w:t xml:space="preserve"> }}</w:t>
      </w:r>
    </w:p>
    <w:p w14:paraId="18A0D075" w14:textId="77777777" w:rsidR="00FA0760" w:rsidRDefault="00FA0760" w:rsidP="00FA0760">
      <w:proofErr w:type="gramStart"/>
      <w:r>
        <w:t>{{ tagline</w:t>
      </w:r>
      <w:proofErr w:type="gramEnd"/>
      <w:r>
        <w:t xml:space="preserve"> }}</w:t>
      </w:r>
    </w:p>
    <w:p w14:paraId="6C69C4C9" w14:textId="77777777" w:rsidR="00FA0760" w:rsidRDefault="00FA0760" w:rsidP="00FA0760">
      <w:proofErr w:type="gramStart"/>
      <w:r>
        <w:t xml:space="preserve">{{ </w:t>
      </w:r>
      <w:proofErr w:type="spellStart"/>
      <w:r>
        <w:t>work</w:t>
      </w:r>
      <w:proofErr w:type="gramEnd"/>
      <w:r>
        <w:t>_</w:t>
      </w:r>
      <w:proofErr w:type="gramStart"/>
      <w:r>
        <w:t>email</w:t>
      </w:r>
      <w:proofErr w:type="spellEnd"/>
      <w:r>
        <w:t xml:space="preserve"> }</w:t>
      </w:r>
      <w:proofErr w:type="gramEnd"/>
      <w:r>
        <w:t xml:space="preserve">}  </w:t>
      </w:r>
      <w:proofErr w:type="gramStart"/>
      <w:r>
        <w:t xml:space="preserve">|  {{ </w:t>
      </w:r>
      <w:proofErr w:type="spellStart"/>
      <w:r>
        <w:t>website</w:t>
      </w:r>
      <w:proofErr w:type="gramEnd"/>
      <w:r>
        <w:t>_</w:t>
      </w:r>
      <w:proofErr w:type="gramStart"/>
      <w:r>
        <w:t>url</w:t>
      </w:r>
      <w:proofErr w:type="spellEnd"/>
      <w:r>
        <w:t xml:space="preserve"> }</w:t>
      </w:r>
      <w:proofErr w:type="gramEnd"/>
      <w:r>
        <w:t xml:space="preserve">}  </w:t>
      </w:r>
      <w:proofErr w:type="gramStart"/>
      <w:r>
        <w:t>|  {{ phone</w:t>
      </w:r>
      <w:proofErr w:type="gramEnd"/>
      <w:r>
        <w:t xml:space="preserve"> }}</w:t>
      </w:r>
    </w:p>
    <w:p w14:paraId="30AF3A46" w14:textId="77777777" w:rsidR="00FA0760" w:rsidRDefault="00FA0760" w:rsidP="00FA0760"/>
    <w:p w14:paraId="4D5B4E98" w14:textId="5B890821" w:rsidR="00FA0760" w:rsidRDefault="00FA0760" w:rsidP="00FA0760">
      <w:pPr>
        <w:pStyle w:val="Heading1"/>
      </w:pPr>
      <w:r>
        <w:t>SUMMAR</w:t>
      </w:r>
      <w:r>
        <w:t>Y</w:t>
      </w:r>
    </w:p>
    <w:p w14:paraId="42E2FBC7" w14:textId="77777777" w:rsidR="00FA0760" w:rsidRDefault="00FA0760" w:rsidP="00FA0760">
      <w:proofErr w:type="gramStart"/>
      <w:r>
        <w:t xml:space="preserve">{{ </w:t>
      </w:r>
      <w:proofErr w:type="spellStart"/>
      <w:r>
        <w:t>resume</w:t>
      </w:r>
      <w:proofErr w:type="gramEnd"/>
      <w:r>
        <w:t>_</w:t>
      </w:r>
      <w:proofErr w:type="gramStart"/>
      <w:r>
        <w:t>statement</w:t>
      </w:r>
      <w:proofErr w:type="spellEnd"/>
      <w:r>
        <w:t xml:space="preserve"> }</w:t>
      </w:r>
      <w:proofErr w:type="gramEnd"/>
      <w:r>
        <w:t>}</w:t>
      </w:r>
    </w:p>
    <w:p w14:paraId="18E1E3FA" w14:textId="77777777" w:rsidR="00FA0760" w:rsidRDefault="00FA0760" w:rsidP="00FA0760"/>
    <w:p w14:paraId="2CF3A9C4" w14:textId="3D95CCFF" w:rsidR="00FA0760" w:rsidRDefault="00FA0760" w:rsidP="00FA0760">
      <w:r w:rsidRPr="00FA0760">
        <w:rPr>
          <w:rStyle w:val="Heading1Char"/>
        </w:rPr>
        <w:t>WORK EXPERIENCE</w:t>
      </w:r>
    </w:p>
    <w:p w14:paraId="1AC483AC" w14:textId="77777777" w:rsidR="00FA0760" w:rsidRDefault="00FA0760" w:rsidP="00FA0760">
      <w:r>
        <w:t xml:space="preserve">{% for exp in </w:t>
      </w:r>
      <w:proofErr w:type="gramStart"/>
      <w:r>
        <w:t>experiences %}</w:t>
      </w:r>
      <w:proofErr w:type="gramEnd"/>
    </w:p>
    <w:p w14:paraId="7FFC0B30" w14:textId="77777777" w:rsidR="00FA0760" w:rsidRDefault="00FA0760" w:rsidP="00FA0760">
      <w:proofErr w:type="gramStart"/>
      <w:r>
        <w:t xml:space="preserve">{{ </w:t>
      </w:r>
      <w:proofErr w:type="spellStart"/>
      <w:r>
        <w:t>exp</w:t>
      </w:r>
      <w:proofErr w:type="gramEnd"/>
      <w:r>
        <w:t>.</w:t>
      </w:r>
      <w:proofErr w:type="gramStart"/>
      <w:r>
        <w:t>position</w:t>
      </w:r>
      <w:proofErr w:type="spellEnd"/>
      <w:r>
        <w:t xml:space="preserve"> }</w:t>
      </w:r>
      <w:proofErr w:type="gramEnd"/>
      <w:r>
        <w:t xml:space="preserve">}, </w:t>
      </w:r>
      <w:proofErr w:type="gramStart"/>
      <w:r>
        <w:t xml:space="preserve">{{ </w:t>
      </w:r>
      <w:proofErr w:type="spellStart"/>
      <w:r>
        <w:t>exp</w:t>
      </w:r>
      <w:proofErr w:type="gramEnd"/>
      <w:r>
        <w:t>.</w:t>
      </w:r>
      <w:proofErr w:type="gramStart"/>
      <w:r>
        <w:t>organization</w:t>
      </w:r>
      <w:proofErr w:type="spellEnd"/>
      <w:r>
        <w:t xml:space="preserve"> }</w:t>
      </w:r>
      <w:proofErr w:type="gramEnd"/>
      <w:r>
        <w:t>}</w:t>
      </w:r>
    </w:p>
    <w:p w14:paraId="03462900" w14:textId="77777777" w:rsidR="00FA0760" w:rsidRDefault="00FA0760" w:rsidP="00FA0760">
      <w:proofErr w:type="gramStart"/>
      <w:r>
        <w:t xml:space="preserve">{{ </w:t>
      </w:r>
      <w:proofErr w:type="spellStart"/>
      <w:r>
        <w:t>exp</w:t>
      </w:r>
      <w:proofErr w:type="gramEnd"/>
      <w:r>
        <w:t>.</w:t>
      </w:r>
      <w:proofErr w:type="gramStart"/>
      <w:r>
        <w:t>dates</w:t>
      </w:r>
      <w:proofErr w:type="spellEnd"/>
      <w:r>
        <w:t xml:space="preserve"> }</w:t>
      </w:r>
      <w:proofErr w:type="gramEnd"/>
      <w:r>
        <w:t>}</w:t>
      </w:r>
    </w:p>
    <w:p w14:paraId="359FA284" w14:textId="77777777" w:rsidR="00FA0760" w:rsidRDefault="00FA0760" w:rsidP="00FA0760">
      <w:proofErr w:type="gramStart"/>
      <w:r>
        <w:t xml:space="preserve">{{ </w:t>
      </w:r>
      <w:proofErr w:type="spellStart"/>
      <w:r>
        <w:t>exp</w:t>
      </w:r>
      <w:proofErr w:type="gramEnd"/>
      <w:r>
        <w:t>.</w:t>
      </w:r>
      <w:proofErr w:type="gramStart"/>
      <w:r>
        <w:t>description</w:t>
      </w:r>
      <w:proofErr w:type="spellEnd"/>
      <w:r>
        <w:t xml:space="preserve"> }</w:t>
      </w:r>
      <w:proofErr w:type="gramEnd"/>
      <w:r>
        <w:t>}</w:t>
      </w:r>
    </w:p>
    <w:p w14:paraId="482A80AA" w14:textId="77777777" w:rsidR="00FA0760" w:rsidRDefault="00FA0760" w:rsidP="00FA076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196DB04" w14:textId="77777777" w:rsidR="00FA0760" w:rsidRDefault="00FA0760" w:rsidP="00FA0760"/>
    <w:p w14:paraId="335CF974" w14:textId="36E638B1" w:rsidR="00FA0760" w:rsidRDefault="00FA0760" w:rsidP="00FA0760">
      <w:r w:rsidRPr="00FA0760">
        <w:rPr>
          <w:rStyle w:val="Heading1Char"/>
        </w:rPr>
        <w:t>EDUCATION</w:t>
      </w:r>
    </w:p>
    <w:p w14:paraId="10DA982E" w14:textId="77777777" w:rsidR="00FA0760" w:rsidRDefault="00FA0760" w:rsidP="00FA0760">
      <w:r>
        <w:t xml:space="preserve">{% for </w:t>
      </w:r>
      <w:proofErr w:type="spellStart"/>
      <w:r>
        <w:t>edu</w:t>
      </w:r>
      <w:proofErr w:type="spellEnd"/>
      <w:r>
        <w:t xml:space="preserve"> in educations %}</w:t>
      </w:r>
    </w:p>
    <w:p w14:paraId="2D0CE9AA" w14:textId="77777777" w:rsidR="00FA0760" w:rsidRDefault="00FA0760" w:rsidP="00FA0760">
      <w:proofErr w:type="gramStart"/>
      <w:r>
        <w:t xml:space="preserve">{{ </w:t>
      </w:r>
      <w:proofErr w:type="spellStart"/>
      <w:r>
        <w:t>edu</w:t>
      </w:r>
      <w:proofErr w:type="gramEnd"/>
      <w:r>
        <w:t>.</w:t>
      </w:r>
      <w:proofErr w:type="gramStart"/>
      <w:r>
        <w:t>degree</w:t>
      </w:r>
      <w:proofErr w:type="spellEnd"/>
      <w:r>
        <w:t xml:space="preserve"> }</w:t>
      </w:r>
      <w:proofErr w:type="gramEnd"/>
      <w:r>
        <w:t xml:space="preserve">} in </w:t>
      </w:r>
      <w:proofErr w:type="gramStart"/>
      <w:r>
        <w:t xml:space="preserve">{{ </w:t>
      </w:r>
      <w:proofErr w:type="spellStart"/>
      <w:r>
        <w:t>edu</w:t>
      </w:r>
      <w:proofErr w:type="gramEnd"/>
      <w:r>
        <w:t>.</w:t>
      </w:r>
      <w:proofErr w:type="gramStart"/>
      <w:r>
        <w:t>major</w:t>
      </w:r>
      <w:proofErr w:type="spellEnd"/>
      <w:r>
        <w:t xml:space="preserve"> }</w:t>
      </w:r>
      <w:proofErr w:type="gramEnd"/>
      <w:r>
        <w:t>}</w:t>
      </w:r>
    </w:p>
    <w:p w14:paraId="636CE723" w14:textId="77777777" w:rsidR="00FA0760" w:rsidRDefault="00FA0760" w:rsidP="00FA0760">
      <w:proofErr w:type="gramStart"/>
      <w:r>
        <w:t xml:space="preserve">{{ </w:t>
      </w:r>
      <w:proofErr w:type="spellStart"/>
      <w:r>
        <w:t>edu</w:t>
      </w:r>
      <w:proofErr w:type="gramEnd"/>
      <w:r>
        <w:t>.</w:t>
      </w:r>
      <w:proofErr w:type="gramStart"/>
      <w:r>
        <w:t>organization</w:t>
      </w:r>
      <w:proofErr w:type="spellEnd"/>
      <w:r>
        <w:t xml:space="preserve"> }</w:t>
      </w:r>
      <w:proofErr w:type="gramEnd"/>
      <w:r>
        <w:t xml:space="preserve">} | </w:t>
      </w:r>
      <w:proofErr w:type="gramStart"/>
      <w:r>
        <w:t xml:space="preserve">{{ </w:t>
      </w:r>
      <w:proofErr w:type="spellStart"/>
      <w:r>
        <w:t>edu</w:t>
      </w:r>
      <w:proofErr w:type="gramEnd"/>
      <w:r>
        <w:t>.</w:t>
      </w:r>
      <w:proofErr w:type="gramStart"/>
      <w:r>
        <w:t>dates</w:t>
      </w:r>
      <w:proofErr w:type="spellEnd"/>
      <w:r>
        <w:t xml:space="preserve"> }</w:t>
      </w:r>
      <w:proofErr w:type="gramEnd"/>
      <w:r>
        <w:t>}</w:t>
      </w:r>
    </w:p>
    <w:p w14:paraId="63EC1563" w14:textId="77777777" w:rsidR="00FA0760" w:rsidRDefault="00FA0760" w:rsidP="00FA0760">
      <w:r>
        <w:t>GPA {{ edu.gpa }}/{{ edu.gpa_total }}</w:t>
      </w:r>
      <w:proofErr w:type="gramStart"/>
      <w:r/>
      <w:proofErr w:type="spellStart"/>
      <w:r/>
      <w:proofErr w:type="spellEnd"/>
      <w:proofErr w:type="gramEnd"/>
      <w:r/>
      <w:proofErr w:type="gramStart"/>
      <w:r/>
      <w:proofErr w:type="spellStart"/>
      <w:r/>
      <w:proofErr w:type="gramEnd"/>
      <w:r/>
      <w:proofErr w:type="gramStart"/>
      <w:r/>
      <w:proofErr w:type="spellEnd"/>
      <w:r/>
      <w:proofErr w:type="gramEnd"/>
      <w:r/>
    </w:p>
    <w:p w14:paraId="72FD517A" w14:textId="77777777" w:rsidR="00FA0760" w:rsidRDefault="00FA0760" w:rsidP="00FA076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B2B9F57" w14:textId="77777777" w:rsidR="00FA0760" w:rsidRDefault="00FA0760" w:rsidP="00FA0760"/>
    <w:p w14:paraId="538CCDB5" w14:textId="273EF6D8" w:rsidR="00FA0760" w:rsidRDefault="00FA0760" w:rsidP="00FA0760">
      <w:r w:rsidRPr="00FA0760">
        <w:rPr>
          <w:rStyle w:val="Heading1Char"/>
        </w:rPr>
        <w:t>SKILLS</w:t>
      </w:r>
    </w:p>
    <w:p w14:paraId="5BBC7165" w14:textId="77777777" w:rsidR="00FA0760" w:rsidRDefault="00FA0760" w:rsidP="00FA0760">
      <w:proofErr w:type="gramStart"/>
      <w:r>
        <w:t>{{ skills</w:t>
      </w:r>
      <w:proofErr w:type="gramEnd"/>
      <w:r>
        <w:t xml:space="preserve"> }}</w:t>
      </w:r>
    </w:p>
    <w:p w14:paraId="675704F5" w14:textId="77777777" w:rsidR="00FA0760" w:rsidRDefault="00FA0760" w:rsidP="00FA0760"/>
    <w:p w14:paraId="10661FF8" w14:textId="4C50966D" w:rsidR="00FA0760" w:rsidRDefault="00FA0760" w:rsidP="00FA0760">
      <w:r w:rsidRPr="00FA0760">
        <w:rPr>
          <w:rStyle w:val="Heading1Char"/>
        </w:rPr>
        <w:t>SELECT PUBLICATIONS</w:t>
      </w:r>
    </w:p>
    <w:p w14:paraId="38E53553" w14:textId="77777777" w:rsidR="00FA0760" w:rsidRDefault="00FA0760" w:rsidP="00FA0760">
      <w:r>
        <w:t xml:space="preserve">{% for pub in </w:t>
      </w:r>
      <w:proofErr w:type="gramStart"/>
      <w:r>
        <w:t>publications %}</w:t>
      </w:r>
      <w:proofErr w:type="gramEnd"/>
    </w:p>
    <w:p w14:paraId="4C3B8EE3" w14:textId="77777777" w:rsidR="00FA0760" w:rsidRDefault="00FA0760" w:rsidP="00FA0760">
      <w:proofErr w:type="gramStart"/>
      <w:r>
        <w:t>{{ pub.authors }} ({{ pub.year }}). {{ pub.title }}. {{ pub.publisher }}.</w:t>
      </w:r>
      <w:proofErr w:type="spellStart"/>
      <w:r/>
      <w:proofErr w:type="gramEnd"/>
      <w:r/>
      <w:proofErr w:type="gramStart"/>
      <w:r/>
      <w:proofErr w:type="spellEnd"/>
      <w:r/>
      <w:proofErr w:type="gramEnd"/>
      <w:r/>
      <w:proofErr w:type="gramStart"/>
      <w:r/>
      <w:proofErr w:type="spellStart"/>
      <w:r/>
      <w:proofErr w:type="gramEnd"/>
      <w:r/>
      <w:proofErr w:type="gramStart"/>
      <w:r/>
      <w:proofErr w:type="spellEnd"/>
      <w:r/>
      <w:proofErr w:type="gramEnd"/>
      <w:r/>
      <w:proofErr w:type="gramStart"/>
      <w:r/>
      <w:proofErr w:type="spellStart"/>
      <w:r/>
      <w:proofErr w:type="gramEnd"/>
      <w:r/>
      <w:proofErr w:type="gramStart"/>
      <w:r/>
      <w:proofErr w:type="spellEnd"/>
      <w:r/>
      <w:proofErr w:type="gramEnd"/>
      <w:r/>
      <w:proofErr w:type="gramStart"/>
      <w:r/>
      <w:proofErr w:type="spellStart"/>
      <w:r/>
      <w:proofErr w:type="gramEnd"/>
      <w:r/>
      <w:proofErr w:type="gramStart"/>
      <w:r/>
      <w:proofErr w:type="spellEnd"/>
      <w:r/>
      <w:proofErr w:type="gramEnd"/>
      <w:r/>
    </w:p>
    <w:p w14:paraId="23E57D39" w14:textId="77777777" w:rsidR="00FA0760" w:rsidRDefault="00FA0760" w:rsidP="00FA076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601B69E" w14:textId="77777777" w:rsidR="00FA0760" w:rsidRDefault="00FA0760" w:rsidP="00FA0760"/>
    <w:p w14:paraId="7AC7AD1A" w14:textId="126669E8" w:rsidR="00FA0760" w:rsidRDefault="00FA0760" w:rsidP="00FA0760">
      <w:r w:rsidRPr="00FA0760">
        <w:rPr>
          <w:rStyle w:val="Heading1Char"/>
        </w:rPr>
        <w:t>SELECT PRESENTATIONS</w:t>
      </w:r>
    </w:p>
    <w:p w14:paraId="5948B940" w14:textId="77777777" w:rsidR="00FA0760" w:rsidRDefault="00FA0760" w:rsidP="00FA0760">
      <w:r>
        <w:t>{% for presentation in presentations %}</w:t>
      </w:r>
      <w:proofErr w:type="spellStart"/>
      <w:r/>
      <w:proofErr w:type="spellEnd"/>
      <w:r/>
      <w:proofErr w:type="spellStart"/>
      <w:r/>
      <w:proofErr w:type="spellEnd"/>
      <w:r/>
      <w:proofErr w:type="gramStart"/>
      <w:r/>
      <w:proofErr w:type="gramEnd"/>
    </w:p>
    <w:p w14:paraId="55F7C15D" w14:textId="77777777" w:rsidR="00FA0760" w:rsidRDefault="00FA0760" w:rsidP="00FA0760">
      <w:proofErr w:type="gramStart"/>
      <w:r>
        <w:t>{{ presentation.title }} — {{ presentation.venue }} ({{ presentation.year }})</w:t>
      </w:r>
      <w:proofErr w:type="spellStart"/>
      <w:r/>
      <w:proofErr w:type="spellEnd"/>
      <w:proofErr w:type="gramEnd"/>
      <w:r/>
      <w:proofErr w:type="spellStart"/>
      <w:proofErr w:type="gramStart"/>
      <w:r/>
      <w:proofErr w:type="spellEnd"/>
      <w:proofErr w:type="gramEnd"/>
      <w:r/>
      <w:proofErr w:type="gramStart"/>
      <w:r/>
      <w:proofErr w:type="spellStart"/>
      <w:r/>
      <w:proofErr w:type="gramEnd"/>
      <w:r/>
      <w:proofErr w:type="gramStart"/>
      <w:r/>
      <w:proofErr w:type="spellEnd"/>
      <w:r/>
      <w:proofErr w:type="gramEnd"/>
      <w:r/>
      <w:proofErr w:type="gramStart"/>
      <w:r/>
      <w:proofErr w:type="spellStart"/>
      <w:r/>
      <w:proofErr w:type="gramEnd"/>
      <w:r/>
      <w:proofErr w:type="gramStart"/>
      <w:r/>
      <w:proofErr w:type="spellEnd"/>
      <w:r/>
      <w:proofErr w:type="gramEnd"/>
      <w:r/>
    </w:p>
    <w:p w14:paraId="1CC1E2F5" w14:textId="77777777" w:rsidR="00FA0760" w:rsidRDefault="00FA0760" w:rsidP="00FA076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52C8022" w14:textId="77777777" w:rsidR="00FA0760" w:rsidRDefault="00FA0760" w:rsidP="00FA0760"/>
    <w:p w14:paraId="273C7BDC" w14:textId="66D94264" w:rsidR="00FA0760" w:rsidRDefault="00FA0760" w:rsidP="00FA0760">
      <w:r w:rsidRPr="00FA0760">
        <w:rPr>
          <w:rStyle w:val="Heading1Char"/>
        </w:rPr>
        <w:t>HONORS AND AWARD</w:t>
      </w:r>
      <w:r>
        <w:rPr>
          <w:rStyle w:val="Heading1Char"/>
        </w:rPr>
        <w:t>S</w:t>
      </w:r>
    </w:p>
    <w:p w14:paraId="566862CA" w14:textId="77777777" w:rsidR="00FA0760" w:rsidRDefault="00FA0760" w:rsidP="00FA0760">
      <w:r>
        <w:t xml:space="preserve">{% for honor in </w:t>
      </w:r>
      <w:proofErr w:type="gramStart"/>
      <w:r>
        <w:t>honors %}</w:t>
      </w:r>
      <w:proofErr w:type="gramEnd"/>
    </w:p>
    <w:p w14:paraId="7DA2BE3D" w14:textId="77777777" w:rsidR="00FA0760" w:rsidRDefault="00FA0760" w:rsidP="00FA0760">
      <w:proofErr w:type="gramStart"/>
      <w:r>
        <w:lastRenderedPageBreak/>
        <w:t xml:space="preserve">{{ </w:t>
      </w:r>
      <w:proofErr w:type="spellStart"/>
      <w:r>
        <w:t>honor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 xml:space="preserve">} — </w:t>
      </w:r>
      <w:proofErr w:type="gramStart"/>
      <w:r>
        <w:t xml:space="preserve">{{ </w:t>
      </w:r>
      <w:proofErr w:type="spellStart"/>
      <w:r>
        <w:t>honor</w:t>
      </w:r>
      <w:proofErr w:type="gramEnd"/>
      <w:r>
        <w:t>.</w:t>
      </w:r>
      <w:proofErr w:type="gramStart"/>
      <w:r>
        <w:t>organization</w:t>
      </w:r>
      <w:proofErr w:type="spellEnd"/>
      <w:r>
        <w:t xml:space="preserve"> }</w:t>
      </w:r>
      <w:proofErr w:type="gramEnd"/>
      <w:r>
        <w:t>} (</w:t>
      </w:r>
      <w:proofErr w:type="gramStart"/>
      <w:r>
        <w:t xml:space="preserve">{{ </w:t>
      </w:r>
      <w:proofErr w:type="spellStart"/>
      <w:r>
        <w:t>honor</w:t>
      </w:r>
      <w:proofErr w:type="gramEnd"/>
      <w:r>
        <w:t>.</w:t>
      </w:r>
      <w:proofErr w:type="gramStart"/>
      <w:r>
        <w:t>dates</w:t>
      </w:r>
      <w:proofErr w:type="spellEnd"/>
      <w:r>
        <w:t xml:space="preserve"> }</w:t>
      </w:r>
      <w:proofErr w:type="gramEnd"/>
      <w:r>
        <w:t>})</w:t>
      </w:r>
    </w:p>
    <w:p w14:paraId="676928B6" w14:textId="77777777" w:rsidR="00FA0760" w:rsidRDefault="00FA0760" w:rsidP="00FA076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84BC660" w14:textId="77777777" w:rsidR="00FA0760" w:rsidRDefault="00FA0760" w:rsidP="00FA0760"/>
    <w:p w14:paraId="1E063F2C" w14:textId="7E7EF413" w:rsidR="00FA0760" w:rsidRDefault="00FA0760" w:rsidP="00FA0760">
      <w:r w:rsidRPr="00FA0760">
        <w:rPr>
          <w:rStyle w:val="Heading1Char"/>
        </w:rPr>
        <w:t>LEADERSHIP</w:t>
      </w:r>
    </w:p>
    <w:p w14:paraId="70B23CD8" w14:textId="77777777" w:rsidR="00FA0760" w:rsidRDefault="00FA0760" w:rsidP="00FA0760">
      <w:r>
        <w:t xml:space="preserve">{% for lead in </w:t>
      </w:r>
      <w:proofErr w:type="gramStart"/>
      <w:r>
        <w:t>leaderships %}</w:t>
      </w:r>
      <w:proofErr w:type="gramEnd"/>
    </w:p>
    <w:p w14:paraId="00D51DB6" w14:textId="77777777" w:rsidR="00FA0760" w:rsidRDefault="00FA0760" w:rsidP="00FA0760">
      <w:proofErr w:type="gramStart"/>
      <w:r>
        <w:t>{{ lead.title }} — {{ lead.organization }} ({{ lead.dates }})</w:t>
      </w:r>
      <w:proofErr w:type="spellStart"/>
      <w:r/>
      <w:proofErr w:type="gramEnd"/>
      <w:r/>
      <w:proofErr w:type="gramStart"/>
      <w:r/>
      <w:proofErr w:type="spellEnd"/>
      <w:r/>
      <w:proofErr w:type="gramEnd"/>
      <w:r/>
      <w:proofErr w:type="gramStart"/>
      <w:r/>
      <w:proofErr w:type="spellStart"/>
      <w:r/>
      <w:proofErr w:type="gramEnd"/>
      <w:r/>
      <w:proofErr w:type="gramStart"/>
      <w:r/>
      <w:proofErr w:type="spellEnd"/>
      <w:r/>
      <w:proofErr w:type="gramEnd"/>
      <w:r/>
      <w:proofErr w:type="gramStart"/>
      <w:r/>
      <w:proofErr w:type="spellStart"/>
      <w:r/>
      <w:proofErr w:type="gramEnd"/>
      <w:r/>
      <w:proofErr w:type="gramStart"/>
      <w:r/>
      <w:proofErr w:type="spellEnd"/>
      <w:r/>
      <w:proofErr w:type="gramEnd"/>
      <w:r/>
    </w:p>
    <w:p w14:paraId="0AE190AF" w14:textId="77777777" w:rsidR="00FA0760" w:rsidRDefault="00FA0760" w:rsidP="00FA076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A783A95" w14:textId="77777777" w:rsidR="00FA0760" w:rsidRDefault="00FA0760" w:rsidP="00FA0760"/>
    <w:p w14:paraId="416C1D2A" w14:textId="5A6C9A92" w:rsidR="00FA0760" w:rsidRDefault="00FA0760" w:rsidP="00FA0760">
      <w:proofErr w:type="gramStart"/>
      <w:r w:rsidRPr="00FA0760">
        <w:rPr>
          <w:rStyle w:val="Heading1Char"/>
        </w:rPr>
        <w:t>MENTORING &amp; ADVISING</w:t>
      </w:r>
      <w:proofErr w:type="gramEnd"/>
      <w:r w:rsidRPr="00FA0760">
        <w:rPr>
          <w:rStyle w:val="Heading1Char"/>
        </w:rPr>
      </w:r>
    </w:p>
    <w:p w14:paraId="6BA7AAD6" w14:textId="77777777" w:rsidR="00FA0760" w:rsidRDefault="00FA0760" w:rsidP="00FA0760">
      <w:proofErr w:type="gramStart"/>
      <w:r>
        <w:t xml:space="preserve">{{ </w:t>
      </w:r>
      <w:proofErr w:type="spellStart"/>
      <w:r>
        <w:t>mentoring</w:t>
      </w:r>
      <w:proofErr w:type="gramEnd"/>
      <w:r>
        <w:t>_</w:t>
      </w:r>
      <w:proofErr w:type="gramStart"/>
      <w:r>
        <w:t>summary</w:t>
      </w:r>
      <w:proofErr w:type="spellEnd"/>
      <w:r>
        <w:t xml:space="preserve"> }</w:t>
      </w:r>
      <w:proofErr w:type="gramEnd"/>
      <w:r>
        <w:t>}</w:t>
      </w:r>
    </w:p>
    <w:p w14:paraId="1A51BC58" w14:textId="77777777" w:rsidR="00FA0760" w:rsidRDefault="00FA0760" w:rsidP="00FA0760">
      <w:proofErr w:type="gramStart"/>
      <w:r>
        <w:t xml:space="preserve">{{ </w:t>
      </w:r>
      <w:proofErr w:type="spellStart"/>
      <w:r>
        <w:t>advising</w:t>
      </w:r>
      <w:proofErr w:type="gramEnd"/>
      <w:r>
        <w:t>_</w:t>
      </w:r>
      <w:proofErr w:type="gramStart"/>
      <w:r>
        <w:t>summary</w:t>
      </w:r>
      <w:proofErr w:type="spellEnd"/>
      <w:r>
        <w:t xml:space="preserve"> }</w:t>
      </w:r>
      <w:proofErr w:type="gramEnd"/>
      <w:r>
        <w:t>}</w:t>
      </w:r>
    </w:p>
    <w:p w14:paraId="4CB34553" w14:textId="77777777" w:rsidR="00FA0760" w:rsidRDefault="00FA0760" w:rsidP="00FA0760"/>
    <w:p w14:paraId="14775453" w14:textId="258B8E07" w:rsidR="00FA0760" w:rsidRDefault="00FA0760" w:rsidP="00FA0760">
      <w:r w:rsidRPr="00FA0760">
        <w:rPr>
          <w:rStyle w:val="Heading1Char"/>
        </w:rPr>
        <w:t>REFERENCES</w:t>
      </w:r>
    </w:p>
    <w:p w14:paraId="40EABF75" w14:textId="77777777" w:rsidR="00FA0760" w:rsidRDefault="00FA0760" w:rsidP="00FA0760">
      <w:r>
        <w:t xml:space="preserve">{% for ref in </w:t>
      </w:r>
      <w:proofErr w:type="gramStart"/>
      <w:r>
        <w:t>references %}</w:t>
      </w:r>
      <w:proofErr w:type="gramEnd"/>
    </w:p>
    <w:p w14:paraId="08BFB40A" w14:textId="77777777" w:rsidR="00FA0760" w:rsidRDefault="00FA0760" w:rsidP="00FA0760">
      <w:proofErr w:type="gramStart"/>
      <w:r>
        <w:t>{{ ref.name }}</w:t>
      </w:r>
      <w:proofErr w:type="spellStart"/>
      <w:r/>
      <w:proofErr w:type="spellEnd"/>
      <w:proofErr w:type="gramEnd"/>
      <w:r/>
    </w:p>
    <w:p w14:paraId="3D6A9084" w14:textId="77777777" w:rsidR="00FA0760" w:rsidRDefault="00FA0760" w:rsidP="00FA0760">
      <w:proofErr w:type="gramStart"/>
      <w:r>
        <w:t xml:space="preserve">{{ </w:t>
      </w:r>
      <w:proofErr w:type="spellStart"/>
      <w:r>
        <w:t>ref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 xml:space="preserve">} — </w:t>
      </w:r>
      <w:proofErr w:type="gramStart"/>
      <w:r>
        <w:t xml:space="preserve">{{ </w:t>
      </w:r>
      <w:proofErr w:type="spellStart"/>
      <w:r>
        <w:t>ref</w:t>
      </w:r>
      <w:proofErr w:type="gramEnd"/>
      <w:r>
        <w:t>.</w:t>
      </w:r>
      <w:proofErr w:type="gramStart"/>
      <w:r>
        <w:t>organization</w:t>
      </w:r>
      <w:proofErr w:type="spellEnd"/>
      <w:r>
        <w:t xml:space="preserve"> }</w:t>
      </w:r>
      <w:proofErr w:type="gramEnd"/>
      <w:r>
        <w:t>}</w:t>
      </w:r>
    </w:p>
    <w:p w14:paraId="3C36EA3A" w14:textId="77777777" w:rsidR="00FA0760" w:rsidRDefault="00FA0760" w:rsidP="00FA0760">
      <w:proofErr w:type="gramStart"/>
      <w:r>
        <w:t xml:space="preserve">{{ </w:t>
      </w:r>
      <w:proofErr w:type="spellStart"/>
      <w:r>
        <w:t>ref</w:t>
      </w:r>
      <w:proofErr w:type="gramEnd"/>
      <w:r>
        <w:t>.</w:t>
      </w:r>
      <w:proofErr w:type="gramStart"/>
      <w:r>
        <w:t>email</w:t>
      </w:r>
      <w:proofErr w:type="spellEnd"/>
      <w:r>
        <w:t xml:space="preserve"> }</w:t>
      </w:r>
      <w:proofErr w:type="gramEnd"/>
      <w:r>
        <w:t>}</w:t>
      </w:r>
    </w:p>
    <w:p w14:paraId="21C4777B" w14:textId="77777777" w:rsidR="00FA0760" w:rsidRDefault="00FA0760" w:rsidP="00FA076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9287D4F" w14:textId="77777777" w:rsidR="00FA0760" w:rsidRDefault="00FA0760" w:rsidP="00FA0760"/>
    <w:p w14:paraId="715BE815" w14:textId="3A1BF856" w:rsidR="00FA0760" w:rsidRDefault="00FA0760" w:rsidP="00FA0760">
      <w:r w:rsidRPr="00FA0760">
        <w:rPr>
          <w:rStyle w:val="Heading1Char"/>
        </w:rPr>
        <w:t>EXTRA-CURRICULAR</w:t>
      </w:r>
    </w:p>
    <w:p w14:paraId="6F25B2C3" w14:textId="6DE36A28" w:rsidR="00B8662E" w:rsidRPr="00FA0760" w:rsidRDefault="00FA0760" w:rsidP="00FA0760">
      <w:proofErr w:type="gramStart"/>
      <w:r>
        <w:t>{{ extracurriculars</w:t>
      </w:r>
      <w:proofErr w:type="gramEnd"/>
      <w:r>
        <w:t xml:space="preserve"> }}</w:t>
      </w:r>
    </w:p>
    <w:sectPr w:rsidR="00B8662E" w:rsidRPr="00FA0760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B1D09" w14:textId="77777777" w:rsidR="00AC5040" w:rsidRDefault="00AC5040" w:rsidP="00CE6F6F">
      <w:pPr>
        <w:spacing w:after="0" w:line="240" w:lineRule="auto"/>
      </w:pPr>
      <w:r>
        <w:separator/>
      </w:r>
    </w:p>
  </w:endnote>
  <w:endnote w:type="continuationSeparator" w:id="0">
    <w:p w14:paraId="02A9CB14" w14:textId="77777777" w:rsidR="00AC5040" w:rsidRDefault="00AC5040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DEE02" w14:textId="77777777" w:rsidR="00AC5040" w:rsidRDefault="00AC5040" w:rsidP="00CE6F6F">
      <w:pPr>
        <w:spacing w:after="0" w:line="240" w:lineRule="auto"/>
      </w:pPr>
      <w:r>
        <w:separator/>
      </w:r>
    </w:p>
  </w:footnote>
  <w:footnote w:type="continuationSeparator" w:id="0">
    <w:p w14:paraId="3481F2F9" w14:textId="77777777" w:rsidR="00AC5040" w:rsidRDefault="00AC5040" w:rsidP="00CE6F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AA"/>
    <w:rsid w:val="0000077C"/>
    <w:rsid w:val="00000898"/>
    <w:rsid w:val="000C6A40"/>
    <w:rsid w:val="000E1FF7"/>
    <w:rsid w:val="000E5F0C"/>
    <w:rsid w:val="000F688A"/>
    <w:rsid w:val="00102F66"/>
    <w:rsid w:val="00103499"/>
    <w:rsid w:val="001751B4"/>
    <w:rsid w:val="0018378C"/>
    <w:rsid w:val="00195E2C"/>
    <w:rsid w:val="00267A26"/>
    <w:rsid w:val="00292A40"/>
    <w:rsid w:val="003A7C40"/>
    <w:rsid w:val="00422B01"/>
    <w:rsid w:val="00484AA7"/>
    <w:rsid w:val="004C4C0E"/>
    <w:rsid w:val="004C59B8"/>
    <w:rsid w:val="004E4B08"/>
    <w:rsid w:val="004F2D41"/>
    <w:rsid w:val="00530CE5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524AA"/>
    <w:rsid w:val="00675DE5"/>
    <w:rsid w:val="0069504D"/>
    <w:rsid w:val="006A5D9A"/>
    <w:rsid w:val="006B48F5"/>
    <w:rsid w:val="00703713"/>
    <w:rsid w:val="00710C03"/>
    <w:rsid w:val="00724622"/>
    <w:rsid w:val="00753A11"/>
    <w:rsid w:val="0077318A"/>
    <w:rsid w:val="007823C6"/>
    <w:rsid w:val="00802339"/>
    <w:rsid w:val="00802B08"/>
    <w:rsid w:val="0081066F"/>
    <w:rsid w:val="0082628B"/>
    <w:rsid w:val="00837DC0"/>
    <w:rsid w:val="008517B9"/>
    <w:rsid w:val="008815FF"/>
    <w:rsid w:val="00921415"/>
    <w:rsid w:val="009369F4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43D4C"/>
    <w:rsid w:val="00A51153"/>
    <w:rsid w:val="00A872FF"/>
    <w:rsid w:val="00A913E9"/>
    <w:rsid w:val="00AC5040"/>
    <w:rsid w:val="00AD7273"/>
    <w:rsid w:val="00B22086"/>
    <w:rsid w:val="00B8662E"/>
    <w:rsid w:val="00B96D8D"/>
    <w:rsid w:val="00BA7812"/>
    <w:rsid w:val="00C506E0"/>
    <w:rsid w:val="00C8719E"/>
    <w:rsid w:val="00CE6F6F"/>
    <w:rsid w:val="00CF543E"/>
    <w:rsid w:val="00D74BEC"/>
    <w:rsid w:val="00D80E89"/>
    <w:rsid w:val="00DA0E61"/>
    <w:rsid w:val="00DF69E1"/>
    <w:rsid w:val="00E0522A"/>
    <w:rsid w:val="00E10F93"/>
    <w:rsid w:val="00E11CDF"/>
    <w:rsid w:val="00E301DF"/>
    <w:rsid w:val="00E966AA"/>
    <w:rsid w:val="00F02BD2"/>
    <w:rsid w:val="00F65859"/>
    <w:rsid w:val="00F8023F"/>
    <w:rsid w:val="00F85EC3"/>
    <w:rsid w:val="00FA0760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DEE50"/>
  <w15:chartTrackingRefBased/>
  <w15:docId w15:val="{9A5E2B6B-B4D3-44F1-AAF4-8F3EE1B9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rateek\AppData\Roaming\Microsoft\Templates\ATS%20ba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resume.dotx</Template>
  <TotalTime>4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&lt;OBJECTIVE&gt; </vt:lpstr>
      <vt:lpstr>&lt;EXPERIENCE&gt; </vt:lpstr>
      <vt:lpstr>    &lt;Chief Human Resources Officer&gt;</vt:lpstr>
      <vt:lpstr>        &lt;Olson Harris Ltd. | Seattle, WA&gt;	&lt;Feb 20XX – Jan 20XX&gt;</vt:lpstr>
      <vt:lpstr>    &lt;Supervisor - Human Resources&gt;</vt:lpstr>
      <vt:lpstr>        &lt;Olson Harris Ltd. | Seattle, WA&gt; 	&lt;Jul 20XX – Jun 20XX&gt;</vt:lpstr>
      <vt:lpstr>&lt;EDUCATION&gt;</vt:lpstr>
      <vt:lpstr>    &lt;Human Resources&gt; </vt:lpstr>
      <vt:lpstr>        &lt;Glennwood University | Redmond, WA&gt;	&lt;Jun 20XX&gt;</vt:lpstr>
      <vt:lpstr>&lt;Communication&gt;</vt:lpstr>
      <vt:lpstr>&lt;LEADERSHIP&gt;</vt:lpstr>
      <vt:lpstr>&lt;REFERENCES&gt;</vt:lpstr>
      <vt:lpstr>    &lt;Briana Hernandez&gt;</vt:lpstr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Verma</dc:creator>
  <cp:keywords/>
  <dc:description/>
  <cp:lastModifiedBy>Prateek Verma</cp:lastModifiedBy>
  <cp:revision>2</cp:revision>
  <dcterms:created xsi:type="dcterms:W3CDTF">2026-09-02T19:21:00Z</dcterms:created>
  <dcterms:modified xsi:type="dcterms:W3CDTF">2026-09-02T19:25:00Z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